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e for overall flyer layout"/>
      </w:tblPr>
      <w:tblGrid>
        <w:gridCol w:w="7380"/>
        <w:gridCol w:w="144"/>
        <w:gridCol w:w="3456"/>
      </w:tblGrid>
      <w:tr w:rsidR="00071C38" w:rsidTr="003C0A38">
        <w:trPr>
          <w:trHeight w:hRule="exact" w:val="14400"/>
          <w:jc w:val="center"/>
        </w:trPr>
        <w:tc>
          <w:tcPr>
            <w:tcW w:w="7380" w:type="dxa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Layout for flyer body content"/>
            </w:tblPr>
            <w:tblGrid>
              <w:gridCol w:w="7380"/>
            </w:tblGrid>
            <w:tr w:rsidR="00071C38" w:rsidTr="00BF512B">
              <w:trPr>
                <w:cantSplit/>
                <w:trHeight w:hRule="exact" w:val="6300"/>
              </w:trPr>
              <w:tc>
                <w:tcPr>
                  <w:tcW w:w="7200" w:type="dxa"/>
                </w:tcPr>
                <w:p w:rsidR="00071C38" w:rsidRDefault="00021203">
                  <w:r>
                    <w:rPr>
                      <w:noProof/>
                      <w:lang w:eastAsia="en-US"/>
                    </w:rPr>
                    <w:drawing>
                      <wp:inline distT="0" distB="0" distL="0" distR="0" wp14:anchorId="07448F9B" wp14:editId="6C45DFF5">
                        <wp:extent cx="4471035" cy="3857625"/>
                        <wp:effectExtent l="0" t="0" r="5715" b="9525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002D9594.jpg"/>
                                <pic:cNvPicPr/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1468" cy="385799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71C38" w:rsidTr="00BF512B">
              <w:trPr>
                <w:trHeight w:hRule="exact" w:val="8460"/>
              </w:trPr>
              <w:tc>
                <w:tcPr>
                  <w:tcW w:w="7200" w:type="dxa"/>
                </w:tcPr>
                <w:p w:rsidR="00320F8D" w:rsidRDefault="00320F8D">
                  <w:pPr>
                    <w:pStyle w:val="Title"/>
                  </w:pPr>
                  <w:r>
                    <w:t>Jonquil jubilee Festival</w:t>
                  </w:r>
                </w:p>
                <w:p w:rsidR="00071C38" w:rsidRDefault="00320F8D">
                  <w:pPr>
                    <w:pStyle w:val="Title"/>
                  </w:pPr>
                  <w:r>
                    <w:t>5k Run/walk</w:t>
                  </w:r>
                </w:p>
                <w:p w:rsidR="00071C38" w:rsidRPr="00BF512B" w:rsidRDefault="00021203" w:rsidP="00320F8D">
                  <w:pPr>
                    <w:pStyle w:val="Heading1"/>
                    <w:rPr>
                      <w:b w:val="0"/>
                      <w:sz w:val="24"/>
                      <w:szCs w:val="24"/>
                    </w:rPr>
                  </w:pPr>
                  <w:r w:rsidRPr="00BF512B">
                    <w:rPr>
                      <w:b w:val="0"/>
                      <w:sz w:val="24"/>
                      <w:szCs w:val="24"/>
                    </w:rPr>
                    <w:t>Name________________________________________</w:t>
                  </w:r>
                  <w:r w:rsidR="00BF512B">
                    <w:rPr>
                      <w:b w:val="0"/>
                      <w:sz w:val="24"/>
                      <w:szCs w:val="24"/>
                    </w:rPr>
                    <w:t>________</w:t>
                  </w:r>
                </w:p>
                <w:p w:rsidR="00021203" w:rsidRPr="00BF512B" w:rsidRDefault="00021203" w:rsidP="00021203">
                  <w:r w:rsidRPr="00BF512B">
                    <w:t>Address______________________________________________</w:t>
                  </w:r>
                </w:p>
                <w:p w:rsidR="00021203" w:rsidRPr="00BF512B" w:rsidRDefault="00021203" w:rsidP="00021203">
                  <w:r w:rsidRPr="00BF512B">
                    <w:t>City__________________State____________Zip_____________</w:t>
                  </w:r>
                </w:p>
                <w:p w:rsidR="00021203" w:rsidRPr="00BF512B" w:rsidRDefault="00021203" w:rsidP="00021203">
                  <w:r w:rsidRPr="00BF512B">
                    <w:t>Phone______________________Age_______________________</w:t>
                  </w:r>
                </w:p>
                <w:p w:rsidR="00BF512B" w:rsidRDefault="003C0A38" w:rsidP="00021203">
                  <w:pPr>
                    <w:rPr>
                      <w:sz w:val="16"/>
                      <w:szCs w:val="16"/>
                    </w:rPr>
                  </w:pPr>
                  <w:r w:rsidRPr="00BF512B">
                    <w:t>T-shirt</w:t>
                  </w:r>
                  <w:r w:rsidR="00021203" w:rsidRPr="00BF512B">
                    <w:t xml:space="preserve"> size(circle one)     S   M </w:t>
                  </w:r>
                  <w:r w:rsidR="00BF512B" w:rsidRPr="00BF512B">
                    <w:t xml:space="preserve">  L   XL   XXL</w:t>
                  </w:r>
                  <w:r w:rsidR="00BF512B">
                    <w:t xml:space="preserve">     </w:t>
                  </w:r>
                  <w:r w:rsidR="00BF512B" w:rsidRPr="00BF512B">
                    <w:rPr>
                      <w:sz w:val="16"/>
                      <w:szCs w:val="16"/>
                    </w:rPr>
                    <w:t>(only guaranteed to those</w:t>
                  </w:r>
                  <w:r w:rsidR="00BF512B">
                    <w:t xml:space="preserve"> </w:t>
                  </w:r>
                  <w:r w:rsidR="00BF512B" w:rsidRPr="00BF512B">
                    <w:rPr>
                      <w:sz w:val="16"/>
                      <w:szCs w:val="16"/>
                    </w:rPr>
                    <w:t>registered by February 21</w:t>
                  </w:r>
                  <w:r w:rsidR="00BF512B" w:rsidRPr="00BF512B">
                    <w:rPr>
                      <w:sz w:val="16"/>
                      <w:szCs w:val="16"/>
                      <w:vertAlign w:val="superscript"/>
                    </w:rPr>
                    <w:t>st</w:t>
                  </w:r>
                  <w:r w:rsidR="00BF512B" w:rsidRPr="00BF512B">
                    <w:rPr>
                      <w:sz w:val="16"/>
                      <w:szCs w:val="16"/>
                    </w:rPr>
                    <w:t>)</w:t>
                  </w:r>
                </w:p>
                <w:p w:rsidR="00BF512B" w:rsidRDefault="00BF512B" w:rsidP="00021203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In consideration of acceptance of this entry form and my participation in this event, I waive any and all claims for myself, my heirs and assigns against the Jonquil Jubilee Festival, City of Gibsland, B</w:t>
                  </w:r>
                  <w:r w:rsidR="003C0A38">
                    <w:rPr>
                      <w:sz w:val="16"/>
                      <w:szCs w:val="16"/>
                    </w:rPr>
                    <w:t>ienville Parish Chamber of Commerce an any other sponsors of this event for injury or illness which may result directly or indirectly from participation in this event.  I certify that I am prepared to participate in this event.</w:t>
                  </w:r>
                </w:p>
                <w:p w:rsidR="003C0A38" w:rsidRPr="003C0A38" w:rsidRDefault="003C0A38" w:rsidP="00021203">
                  <w:pPr>
                    <w:rPr>
                      <w:sz w:val="20"/>
                      <w:szCs w:val="20"/>
                    </w:rPr>
                  </w:pPr>
                  <w:r w:rsidRPr="003C0A38">
                    <w:rPr>
                      <w:sz w:val="20"/>
                      <w:szCs w:val="20"/>
                    </w:rPr>
                    <w:t>Date__________________Signature___________________</w:t>
                  </w:r>
                  <w:r>
                    <w:rPr>
                      <w:sz w:val="20"/>
                      <w:szCs w:val="20"/>
                    </w:rPr>
                    <w:t>_________________</w:t>
                  </w:r>
                </w:p>
                <w:p w:rsidR="003C0A38" w:rsidRDefault="003C0A38" w:rsidP="00021203">
                  <w:pPr>
                    <w:rPr>
                      <w:sz w:val="16"/>
                      <w:szCs w:val="16"/>
                    </w:rPr>
                  </w:pPr>
                </w:p>
                <w:p w:rsidR="00BF512B" w:rsidRDefault="00BF512B" w:rsidP="00021203"/>
                <w:p w:rsidR="00BF512B" w:rsidRDefault="00BF512B" w:rsidP="00021203"/>
                <w:p w:rsidR="00BF512B" w:rsidRDefault="00BF512B" w:rsidP="00021203"/>
                <w:p w:rsidR="00021203" w:rsidRDefault="00021203" w:rsidP="00021203">
                  <w:r>
                    <w:t xml:space="preserve">                             </w:t>
                  </w:r>
                </w:p>
                <w:p w:rsidR="00021203" w:rsidRDefault="00021203" w:rsidP="00021203"/>
                <w:p w:rsidR="00021203" w:rsidRDefault="00021203" w:rsidP="00021203"/>
                <w:p w:rsidR="00021203" w:rsidRDefault="00021203" w:rsidP="00021203"/>
                <w:p w:rsidR="00021203" w:rsidRDefault="00021203" w:rsidP="00021203"/>
                <w:p w:rsidR="00021203" w:rsidRDefault="00021203" w:rsidP="00021203"/>
                <w:p w:rsidR="00021203" w:rsidRPr="00021203" w:rsidRDefault="00021203" w:rsidP="00021203">
                  <w:r>
                    <w:t xml:space="preserve">  </w:t>
                  </w:r>
                </w:p>
              </w:tc>
            </w:tr>
            <w:tr w:rsidR="00071C38">
              <w:trPr>
                <w:trHeight w:hRule="exact" w:val="1440"/>
              </w:trPr>
              <w:tc>
                <w:tcPr>
                  <w:tcW w:w="7200" w:type="dxa"/>
                  <w:vAlign w:val="bottom"/>
                </w:tcPr>
                <w:p w:rsidR="00071C38" w:rsidRDefault="00071C38"/>
              </w:tc>
            </w:tr>
          </w:tbl>
          <w:p w:rsidR="00071C38" w:rsidRDefault="00071C38"/>
        </w:tc>
        <w:tc>
          <w:tcPr>
            <w:tcW w:w="144" w:type="dxa"/>
          </w:tcPr>
          <w:p w:rsidR="00071C38" w:rsidRDefault="00071C38"/>
        </w:tc>
        <w:tc>
          <w:tcPr>
            <w:tcW w:w="3456" w:type="dxa"/>
          </w:tcPr>
          <w:tbl>
            <w:tblPr>
              <w:tblW w:w="5000" w:type="pct"/>
              <w:tblLayout w:type="fixed"/>
              <w:tblCellMar>
                <w:left w:w="288" w:type="dxa"/>
                <w:right w:w="288" w:type="dxa"/>
              </w:tblCellMar>
              <w:tblLook w:val="04A0" w:firstRow="1" w:lastRow="0" w:firstColumn="1" w:lastColumn="0" w:noHBand="0" w:noVBand="1"/>
              <w:tblDescription w:val="Layout for flyer sidebar"/>
            </w:tblPr>
            <w:tblGrid>
              <w:gridCol w:w="3456"/>
            </w:tblGrid>
            <w:tr w:rsidR="00071C38">
              <w:trPr>
                <w:trHeight w:hRule="exact" w:val="10800"/>
              </w:trPr>
              <w:tc>
                <w:tcPr>
                  <w:tcW w:w="3446" w:type="dxa"/>
                  <w:shd w:val="clear" w:color="auto" w:fill="27A8DF" w:themeFill="accent2"/>
                  <w:vAlign w:val="center"/>
                </w:tcPr>
                <w:p w:rsidR="00071C38" w:rsidRDefault="00320F8D">
                  <w:pPr>
                    <w:pStyle w:val="Heading2"/>
                  </w:pPr>
                  <w:r>
                    <w:t>March 1, 2014</w:t>
                  </w:r>
                </w:p>
                <w:p w:rsidR="00071C38" w:rsidRDefault="00071C38">
                  <w:pPr>
                    <w:pStyle w:val="Line"/>
                  </w:pPr>
                </w:p>
                <w:p w:rsidR="00071C38" w:rsidRDefault="00246EB6">
                  <w:pPr>
                    <w:pStyle w:val="Heading2"/>
                  </w:pPr>
                  <w:r>
                    <w:t xml:space="preserve">Race starts @ </w:t>
                  </w:r>
                  <w:r w:rsidR="00320F8D">
                    <w:t>9:00am</w:t>
                  </w:r>
                  <w:r w:rsidR="005D09A6">
                    <w:t xml:space="preserve"> </w:t>
                  </w:r>
                  <w:r>
                    <w:t xml:space="preserve">Registration/Sign in starts at 8:15am </w:t>
                  </w:r>
                </w:p>
                <w:p w:rsidR="00071C38" w:rsidRDefault="00071C38">
                  <w:pPr>
                    <w:pStyle w:val="Line"/>
                  </w:pPr>
                </w:p>
                <w:p w:rsidR="00071C38" w:rsidRDefault="00320F8D">
                  <w:pPr>
                    <w:pStyle w:val="Heading2"/>
                  </w:pPr>
                  <w:r>
                    <w:t xml:space="preserve">Downtown </w:t>
                  </w:r>
                  <w:proofErr w:type="spellStart"/>
                  <w:r>
                    <w:t>Gibsland</w:t>
                  </w:r>
                  <w:proofErr w:type="spellEnd"/>
                  <w:r>
                    <w:t>, La @</w:t>
                  </w:r>
                  <w:r w:rsidR="005D730E">
                    <w:t xml:space="preserve"> </w:t>
                  </w:r>
                  <w:proofErr w:type="spellStart"/>
                  <w:r w:rsidR="005D730E">
                    <w:t>Burkhalter</w:t>
                  </w:r>
                  <w:proofErr w:type="spellEnd"/>
                  <w:r w:rsidR="005D730E">
                    <w:t xml:space="preserve"> Gazebo @</w:t>
                  </w:r>
                  <w:r>
                    <w:t xml:space="preserve"> </w:t>
                  </w:r>
                  <w:proofErr w:type="gramStart"/>
                  <w:r>
                    <w:t>The</w:t>
                  </w:r>
                  <w:r w:rsidR="005D730E">
                    <w:t xml:space="preserve"> </w:t>
                  </w:r>
                  <w:r>
                    <w:t xml:space="preserve"> Park</w:t>
                  </w:r>
                  <w:proofErr w:type="gramEnd"/>
                  <w:r>
                    <w:t xml:space="preserve"> by Railroad Tracks</w:t>
                  </w:r>
                  <w:r w:rsidR="005D730E">
                    <w:t xml:space="preserve"> on</w:t>
                  </w:r>
                  <w:r w:rsidR="00246EB6">
                    <w:t xml:space="preserve"> South Railroad Ave</w:t>
                  </w:r>
                </w:p>
                <w:p w:rsidR="00071C38" w:rsidRDefault="00246EB6">
                  <w:pPr>
                    <w:pStyle w:val="Line"/>
                  </w:pPr>
                  <w:r>
                    <w:t xml:space="preserve"> </w:t>
                  </w:r>
                  <w:bookmarkStart w:id="0" w:name="_GoBack"/>
                  <w:bookmarkEnd w:id="0"/>
                  <w:r>
                    <w:t xml:space="preserve">  </w:t>
                  </w:r>
                </w:p>
                <w:p w:rsidR="00071C38" w:rsidRDefault="00246EB6" w:rsidP="005D09A6">
                  <w:pPr>
                    <w:pStyle w:val="Heading2"/>
                  </w:pPr>
                  <w:r>
                    <w:t>5</w:t>
                  </w:r>
                  <w:r w:rsidR="003C0A38">
                    <w:t>k Race Fee is $20</w:t>
                  </w:r>
                  <w:r w:rsidR="005D09A6">
                    <w:t>(before February  21</w:t>
                  </w:r>
                  <w:r w:rsidR="005D09A6" w:rsidRPr="005D09A6">
                    <w:rPr>
                      <w:vertAlign w:val="superscript"/>
                    </w:rPr>
                    <w:t>st</w:t>
                  </w:r>
                  <w:r w:rsidR="003C0A38">
                    <w:t>)  and $25</w:t>
                  </w:r>
                  <w:r w:rsidR="005D09A6">
                    <w:t xml:space="preserve"> (after February 22</w:t>
                  </w:r>
                  <w:r w:rsidR="005D09A6" w:rsidRPr="005D09A6">
                    <w:rPr>
                      <w:vertAlign w:val="superscript"/>
                    </w:rPr>
                    <w:t>nd</w:t>
                  </w:r>
                  <w:r w:rsidR="005D09A6">
                    <w:t xml:space="preserve"> &amp; day of race</w:t>
                  </w:r>
                </w:p>
                <w:p w:rsidR="005D09A6" w:rsidRPr="005D09A6" w:rsidRDefault="005D09A6" w:rsidP="005D09A6">
                  <w:pPr>
                    <w:pStyle w:val="Line"/>
                  </w:pPr>
                  <w:r>
                    <w:t>$30</w:t>
                  </w:r>
                </w:p>
              </w:tc>
            </w:tr>
            <w:tr w:rsidR="00071C38">
              <w:trPr>
                <w:trHeight w:hRule="exact" w:val="144"/>
              </w:trPr>
              <w:tc>
                <w:tcPr>
                  <w:tcW w:w="3446" w:type="dxa"/>
                </w:tcPr>
                <w:p w:rsidR="00071C38" w:rsidRDefault="00071C38"/>
              </w:tc>
            </w:tr>
            <w:tr w:rsidR="00071C38">
              <w:trPr>
                <w:trHeight w:hRule="exact" w:val="3456"/>
              </w:trPr>
              <w:tc>
                <w:tcPr>
                  <w:tcW w:w="3446" w:type="dxa"/>
                  <w:shd w:val="clear" w:color="auto" w:fill="00A59B" w:themeFill="accent1"/>
                  <w:vAlign w:val="center"/>
                </w:tcPr>
                <w:p w:rsidR="00071C38" w:rsidRDefault="00320F8D">
                  <w:pPr>
                    <w:pStyle w:val="Heading3"/>
                  </w:pPr>
                  <w:r>
                    <w:t>All Checks</w:t>
                  </w:r>
                  <w:r w:rsidR="00BF512B">
                    <w:t xml:space="preserve"> made out to and </w:t>
                  </w:r>
                  <w:r>
                    <w:t>mailed to:</w:t>
                  </w:r>
                </w:p>
                <w:p w:rsidR="00BF512B" w:rsidRPr="00BF512B" w:rsidRDefault="00BF512B" w:rsidP="00BF512B"/>
                <w:p w:rsidR="00071C38" w:rsidRDefault="005D730E">
                  <w:pPr>
                    <w:pStyle w:val="ContactInfo"/>
                  </w:pPr>
                  <w:sdt>
                    <w:sdtPr>
                      <w:id w:val="857003158"/>
                      <w:placeholder>
                        <w:docPart w:val="6A3602FA8EAF48EE8FA97CFFAF4F3979"/>
                      </w:placeholder>
                      <w15:appearance w15:val="hidden"/>
                      <w:text w:multiLine="1"/>
                    </w:sdtPr>
                    <w:sdtEndPr/>
                    <w:sdtContent>
                      <w:r w:rsidR="00BF512B">
                        <w:t>Bienville Parish Chamber of Commerce</w:t>
                      </w:r>
                      <w:r w:rsidR="00BF512B">
                        <w:br/>
                        <w:t>2440 Hazel St</w:t>
                      </w:r>
                      <w:r w:rsidR="00BF512B">
                        <w:br/>
                        <w:t>Arcadia, LA 71001</w:t>
                      </w:r>
                    </w:sdtContent>
                  </w:sdt>
                </w:p>
                <w:p w:rsidR="00071C38" w:rsidRDefault="003C0A38">
                  <w:pPr>
                    <w:pStyle w:val="ContactInfo"/>
                  </w:pPr>
                  <w:r>
                    <w:t>May contact Vickie Caskey at 318-548-2693</w:t>
                  </w:r>
                </w:p>
                <w:p w:rsidR="00071C38" w:rsidRDefault="00071C38" w:rsidP="00BF512B">
                  <w:pPr>
                    <w:pStyle w:val="Date"/>
                  </w:pPr>
                </w:p>
              </w:tc>
            </w:tr>
          </w:tbl>
          <w:p w:rsidR="00071C38" w:rsidRDefault="00071C38"/>
        </w:tc>
      </w:tr>
    </w:tbl>
    <w:p w:rsidR="00071C38" w:rsidRDefault="00071C38">
      <w:pPr>
        <w:pStyle w:val="NoSpacing"/>
      </w:pPr>
    </w:p>
    <w:sectPr w:rsidR="00071C38">
      <w:pgSz w:w="12240" w:h="15840"/>
      <w:pgMar w:top="72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F8D"/>
    <w:rsid w:val="00021203"/>
    <w:rsid w:val="00071C38"/>
    <w:rsid w:val="00246EB6"/>
    <w:rsid w:val="00320F8D"/>
    <w:rsid w:val="003C0A38"/>
    <w:rsid w:val="005D09A6"/>
    <w:rsid w:val="005D730E"/>
    <w:rsid w:val="00BF5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AD9203-20C6-4816-85B0-A7056A3EA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002B38" w:themeColor="text2"/>
        <w:sz w:val="24"/>
        <w:szCs w:val="24"/>
        <w:lang w:val="en-US" w:eastAsia="ja-JP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3"/>
    <w:qFormat/>
    <w:pPr>
      <w:keepNext/>
      <w:keepLines/>
      <w:spacing w:before="320" w:after="120" w:line="240" w:lineRule="auto"/>
      <w:contextualSpacing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Line"/>
    <w:link w:val="Heading2Char"/>
    <w:uiPriority w:val="3"/>
    <w:unhideWhenUsed/>
    <w:qFormat/>
    <w:pPr>
      <w:keepNext/>
      <w:keepLines/>
      <w:spacing w:after="0" w:line="264" w:lineRule="auto"/>
      <w:jc w:val="center"/>
      <w:outlineLvl w:val="1"/>
    </w:pPr>
    <w:rPr>
      <w:rFonts w:asciiTheme="majorHAnsi" w:eastAsiaTheme="majorEastAsia" w:hAnsiTheme="majorHAnsi" w:cstheme="majorBidi"/>
      <w:color w:val="FFFFFF" w:themeColor="background1"/>
      <w:sz w:val="34"/>
      <w:szCs w:val="34"/>
    </w:rPr>
  </w:style>
  <w:style w:type="paragraph" w:styleId="Heading3">
    <w:name w:val="heading 3"/>
    <w:basedOn w:val="Normal"/>
    <w:next w:val="Normal"/>
    <w:link w:val="Heading3Char"/>
    <w:uiPriority w:val="4"/>
    <w:unhideWhenUsed/>
    <w:qFormat/>
    <w:pPr>
      <w:keepNext/>
      <w:keepLines/>
      <w:spacing w:after="60" w:line="240" w:lineRule="auto"/>
      <w:jc w:val="center"/>
      <w:outlineLvl w:val="2"/>
    </w:pPr>
    <w:rPr>
      <w:rFonts w:asciiTheme="majorHAnsi" w:eastAsiaTheme="majorEastAsia" w:hAnsiTheme="majorHAnsi" w:cstheme="majorBidi"/>
      <w:caps/>
      <w:color w:val="FFFFFF" w:themeColor="background1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0A59B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Title"/>
    <w:link w:val="SubtitleChar"/>
    <w:uiPriority w:val="2"/>
    <w:qFormat/>
    <w:pPr>
      <w:numPr>
        <w:ilvl w:val="1"/>
      </w:numPr>
      <w:spacing w:before="480"/>
    </w:pPr>
    <w:rPr>
      <w:color w:val="00A59B" w:themeColor="accent1"/>
    </w:rPr>
  </w:style>
  <w:style w:type="character" w:customStyle="1" w:styleId="SubtitleChar">
    <w:name w:val="Subtitle Char"/>
    <w:basedOn w:val="DefaultParagraphFont"/>
    <w:link w:val="Subtitle"/>
    <w:uiPriority w:val="2"/>
    <w:rPr>
      <w:rFonts w:asciiTheme="majorHAnsi" w:eastAsiaTheme="majorEastAsia" w:hAnsiTheme="majorHAnsi" w:cstheme="majorBidi"/>
      <w:caps/>
      <w:color w:val="00A59B" w:themeColor="accent1"/>
      <w:kern w:val="28"/>
      <w:sz w:val="88"/>
      <w:szCs w:val="88"/>
    </w:rPr>
  </w:style>
  <w:style w:type="paragraph" w:styleId="Title">
    <w:name w:val="Title"/>
    <w:basedOn w:val="Normal"/>
    <w:next w:val="Normal"/>
    <w:link w:val="TitleChar"/>
    <w:uiPriority w:val="1"/>
    <w:qFormat/>
    <w:pPr>
      <w:spacing w:after="0" w:line="204" w:lineRule="auto"/>
    </w:pPr>
    <w:rPr>
      <w:rFonts w:asciiTheme="majorHAnsi" w:eastAsiaTheme="majorEastAsia" w:hAnsiTheme="majorHAnsi" w:cstheme="majorBidi"/>
      <w:caps/>
      <w:kern w:val="28"/>
      <w:sz w:val="88"/>
      <w:szCs w:val="88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aps/>
      <w:kern w:val="28"/>
      <w:sz w:val="88"/>
      <w:szCs w:val="88"/>
    </w:rPr>
  </w:style>
  <w:style w:type="character" w:customStyle="1" w:styleId="Heading1Char">
    <w:name w:val="Heading 1 Char"/>
    <w:basedOn w:val="DefaultParagraphFont"/>
    <w:link w:val="Heading1"/>
    <w:uiPriority w:val="3"/>
    <w:rPr>
      <w:b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uiPriority w:val="19"/>
    <w:qFormat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3"/>
    <w:rPr>
      <w:rFonts w:asciiTheme="majorHAnsi" w:eastAsiaTheme="majorEastAsia" w:hAnsiTheme="majorHAnsi" w:cstheme="majorBidi"/>
      <w:color w:val="FFFFFF" w:themeColor="background1"/>
      <w:sz w:val="34"/>
      <w:szCs w:val="34"/>
    </w:rPr>
  </w:style>
  <w:style w:type="paragraph" w:customStyle="1" w:styleId="Line">
    <w:name w:val="Line"/>
    <w:basedOn w:val="Normal"/>
    <w:next w:val="Heading2"/>
    <w:uiPriority w:val="3"/>
    <w:qFormat/>
    <w:pPr>
      <w:pBdr>
        <w:top w:val="single" w:sz="12" w:space="1" w:color="FFFFFF" w:themeColor="background1"/>
      </w:pBdr>
      <w:spacing w:before="400" w:after="400" w:line="240" w:lineRule="auto"/>
      <w:ind w:left="1080" w:right="1080"/>
      <w:jc w:val="center"/>
    </w:pPr>
    <w:rPr>
      <w:sz w:val="2"/>
      <w:szCs w:val="2"/>
    </w:rPr>
  </w:style>
  <w:style w:type="character" w:customStyle="1" w:styleId="Heading3Char">
    <w:name w:val="Heading 3 Char"/>
    <w:basedOn w:val="DefaultParagraphFont"/>
    <w:link w:val="Heading3"/>
    <w:uiPriority w:val="4"/>
    <w:rPr>
      <w:rFonts w:asciiTheme="majorHAnsi" w:eastAsiaTheme="majorEastAsia" w:hAnsiTheme="majorHAnsi" w:cstheme="majorBidi"/>
      <w:caps/>
      <w:color w:val="FFFFFF" w:themeColor="background1"/>
      <w:sz w:val="30"/>
      <w:szCs w:val="30"/>
    </w:rPr>
  </w:style>
  <w:style w:type="paragraph" w:customStyle="1" w:styleId="ContactInfo">
    <w:name w:val="Contact Info"/>
    <w:basedOn w:val="Normal"/>
    <w:uiPriority w:val="5"/>
    <w:qFormat/>
    <w:pPr>
      <w:spacing w:after="280" w:line="240" w:lineRule="auto"/>
      <w:jc w:val="center"/>
    </w:pPr>
    <w:rPr>
      <w:color w:val="FFFFFF" w:themeColor="background1"/>
    </w:rPr>
  </w:style>
  <w:style w:type="paragraph" w:styleId="Date">
    <w:name w:val="Date"/>
    <w:basedOn w:val="Normal"/>
    <w:link w:val="DateChar"/>
    <w:uiPriority w:val="5"/>
    <w:unhideWhenUsed/>
    <w:qFormat/>
    <w:pPr>
      <w:spacing w:after="0"/>
      <w:jc w:val="center"/>
    </w:pPr>
    <w:rPr>
      <w:color w:val="FFFFFF" w:themeColor="background1"/>
    </w:rPr>
  </w:style>
  <w:style w:type="character" w:customStyle="1" w:styleId="DateChar">
    <w:name w:val="Date Char"/>
    <w:basedOn w:val="DefaultParagraphFont"/>
    <w:link w:val="Date"/>
    <w:uiPriority w:val="5"/>
    <w:rPr>
      <w:color w:val="FFFFFF" w:themeColor="background1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9"/>
    <w:semiHidden/>
    <w:rPr>
      <w:rFonts w:asciiTheme="majorHAnsi" w:eastAsiaTheme="majorEastAsia" w:hAnsiTheme="majorHAnsi" w:cstheme="majorBidi"/>
      <w:color w:val="00A59B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S013506\AppData\Roaming\Microsoft\Templates\Event%20fly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6A3602FA8EAF48EE8FA97CFFAF4F39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A5A979-8146-436E-8E08-614D5FF6DC69}"/>
      </w:docPartPr>
      <w:docPartBody>
        <w:p w:rsidR="00634A05" w:rsidRDefault="00127EB1">
          <w:pPr>
            <w:pStyle w:val="6A3602FA8EAF48EE8FA97CFFAF4F3979"/>
          </w:pPr>
          <w:r>
            <w:t>[Street Address]</w:t>
          </w:r>
          <w:r>
            <w:br/>
            <w:t>[City, ST  ZIP Code]</w:t>
          </w:r>
          <w:r>
            <w:br/>
            <w:t>[Telephone]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DA2"/>
    <w:rsid w:val="00050DA2"/>
    <w:rsid w:val="00127EB1"/>
    <w:rsid w:val="00341062"/>
    <w:rsid w:val="00634A05"/>
    <w:rsid w:val="00C81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4"/>
    <w:qFormat/>
    <w:rPr>
      <w:b w:val="0"/>
      <w:bCs w:val="0"/>
      <w:i w:val="0"/>
      <w:iCs w:val="0"/>
      <w:color w:val="5B9BD5" w:themeColor="accent1"/>
    </w:rPr>
  </w:style>
  <w:style w:type="paragraph" w:customStyle="1" w:styleId="E4D781F5F7FE494EA0F0B4940CACCDCC">
    <w:name w:val="E4D781F5F7FE494EA0F0B4940CACCDCC"/>
  </w:style>
  <w:style w:type="paragraph" w:customStyle="1" w:styleId="A7E8588C04234366A8FD2DDF679DE16D">
    <w:name w:val="A7E8588C04234366A8FD2DDF679DE16D"/>
  </w:style>
  <w:style w:type="paragraph" w:customStyle="1" w:styleId="30837D9CAB9342E48FDC6FE54539D571">
    <w:name w:val="30837D9CAB9342E48FDC6FE54539D571"/>
  </w:style>
  <w:style w:type="paragraph" w:customStyle="1" w:styleId="89C007A4B863432CA61CB87BE08A492E">
    <w:name w:val="89C007A4B863432CA61CB87BE08A492E"/>
  </w:style>
  <w:style w:type="paragraph" w:customStyle="1" w:styleId="8EB235AA0398414A95DD6B7D6E4FDFB5">
    <w:name w:val="8EB235AA0398414A95DD6B7D6E4FDFB5"/>
  </w:style>
  <w:style w:type="paragraph" w:customStyle="1" w:styleId="6015395CE7D44CC08060AF6634C4E043">
    <w:name w:val="6015395CE7D44CC08060AF6634C4E043"/>
  </w:style>
  <w:style w:type="paragraph" w:customStyle="1" w:styleId="C482AE428402492E90E1A47DE3887B63">
    <w:name w:val="C482AE428402492E90E1A47DE3887B63"/>
  </w:style>
  <w:style w:type="paragraph" w:customStyle="1" w:styleId="03A9A4C165CA4082B7F0BAE0BFC067F7">
    <w:name w:val="03A9A4C165CA4082B7F0BAE0BFC067F7"/>
  </w:style>
  <w:style w:type="paragraph" w:customStyle="1" w:styleId="451EC0B0F7D94AD6B5B1897C3E344ADB">
    <w:name w:val="451EC0B0F7D94AD6B5B1897C3E344ADB"/>
  </w:style>
  <w:style w:type="paragraph" w:customStyle="1" w:styleId="9DF50CACB1714F6E800F992A2E95B478">
    <w:name w:val="9DF50CACB1714F6E800F992A2E95B478"/>
  </w:style>
  <w:style w:type="paragraph" w:customStyle="1" w:styleId="6A3602FA8EAF48EE8FA97CFFAF4F3979">
    <w:name w:val="6A3602FA8EAF48EE8FA97CFFAF4F3979"/>
  </w:style>
  <w:style w:type="paragraph" w:customStyle="1" w:styleId="98CC0521452142BB8347E710C6DBAE1C">
    <w:name w:val="98CC0521452142BB8347E710C6DBAE1C"/>
  </w:style>
  <w:style w:type="paragraph" w:customStyle="1" w:styleId="533CD34C295F4FFDA69060CDD99F50B5">
    <w:name w:val="533CD34C295F4FFDA69060CDD99F50B5"/>
  </w:style>
  <w:style w:type="paragraph" w:customStyle="1" w:styleId="A1B77E3871FF4911B6E1AD1665D085B5">
    <w:name w:val="A1B77E3871FF4911B6E1AD1665D085B5"/>
    <w:rsid w:val="00050DA2"/>
  </w:style>
  <w:style w:type="paragraph" w:customStyle="1" w:styleId="61D57BF4D8AE4768A771481905FDE713">
    <w:name w:val="61D57BF4D8AE4768A771481905FDE713"/>
    <w:rsid w:val="00050DA2"/>
  </w:style>
  <w:style w:type="paragraph" w:customStyle="1" w:styleId="A96BCBA9C85D4164A969125403EAC7C1">
    <w:name w:val="A96BCBA9C85D4164A969125403EAC7C1"/>
    <w:rsid w:val="00050DA2"/>
  </w:style>
  <w:style w:type="paragraph" w:customStyle="1" w:styleId="351ED9C1F0954C37958F37EE09AC9F57">
    <w:name w:val="351ED9C1F0954C37958F37EE09AC9F57"/>
    <w:rsid w:val="00050DA2"/>
  </w:style>
  <w:style w:type="paragraph" w:customStyle="1" w:styleId="03587157C1274261A0E631B505AC76EC">
    <w:name w:val="03587157C1274261A0E631B505AC76EC"/>
    <w:rsid w:val="00050D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Winter Business">
      <a:dk1>
        <a:sysClr val="windowText" lastClr="000000"/>
      </a:dk1>
      <a:lt1>
        <a:sysClr val="window" lastClr="FFFFFF"/>
      </a:lt1>
      <a:dk2>
        <a:srgbClr val="002B38"/>
      </a:dk2>
      <a:lt2>
        <a:srgbClr val="DEF2F5"/>
      </a:lt2>
      <a:accent1>
        <a:srgbClr val="00A59B"/>
      </a:accent1>
      <a:accent2>
        <a:srgbClr val="27A8DF"/>
      </a:accent2>
      <a:accent3>
        <a:srgbClr val="287098"/>
      </a:accent3>
      <a:accent4>
        <a:srgbClr val="617483"/>
      </a:accent4>
      <a:accent5>
        <a:srgbClr val="555078"/>
      </a:accent5>
      <a:accent6>
        <a:srgbClr val="7F63AB"/>
      </a:accent6>
      <a:hlink>
        <a:srgbClr val="27A8DF"/>
      </a:hlink>
      <a:folHlink>
        <a:srgbClr val="7F63AB"/>
      </a:folHlink>
    </a:clrScheme>
    <a:fontScheme name="Winter Business">
      <a:majorFont>
        <a:latin typeface="Impact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68F2E510-0562-42B4-AAA9-BD52FD9DDA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Event flyer</Template>
  <TotalTime>69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rs013506</dc:creator>
  <cp:keywords/>
  <dc:description/>
  <cp:lastModifiedBy>Amanda Roberson</cp:lastModifiedBy>
  <cp:revision>3</cp:revision>
  <cp:lastPrinted>2014-01-23T20:58:00Z</cp:lastPrinted>
  <dcterms:created xsi:type="dcterms:W3CDTF">2014-01-23T20:06:00Z</dcterms:created>
  <dcterms:modified xsi:type="dcterms:W3CDTF">2014-01-27T17:37:00Z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TC039885619991</vt:lpwstr>
  </property>
</Properties>
</file>